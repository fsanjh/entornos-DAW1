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18BCC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8292E93" wp14:editId="3EEC9572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A091A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152DFA4D" wp14:editId="1FE8252E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D91F1B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DCD108F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7E71AF2" wp14:editId="68018975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5F5191" w14:textId="577DF7D8" w:rsidR="00D077E9" w:rsidRDefault="00E50500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EJERCICIOS</w:t>
                                  </w:r>
                                </w:p>
                                <w:p w14:paraId="169A0020" w14:textId="2393CA17" w:rsidR="00E50500" w:rsidRDefault="00E50500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 xml:space="preserve">CON </w:t>
                                  </w:r>
                                </w:p>
                                <w:p w14:paraId="77BC9F35" w14:textId="6C90C9C3" w:rsidR="00E50500" w:rsidRPr="00D86945" w:rsidRDefault="00E50500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GIT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7E71AF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685F5191" w14:textId="577DF7D8" w:rsidR="00D077E9" w:rsidRDefault="00E50500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EJERCICIOS</w:t>
                            </w:r>
                          </w:p>
                          <w:p w14:paraId="169A0020" w14:textId="2393CA17" w:rsidR="00E50500" w:rsidRDefault="00E50500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 xml:space="preserve">CON </w:t>
                            </w:r>
                          </w:p>
                          <w:p w14:paraId="77BC9F35" w14:textId="6C90C9C3" w:rsidR="00E50500" w:rsidRPr="00D86945" w:rsidRDefault="00E50500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GIT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F013D1A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E033BA7" wp14:editId="7D142997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B58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800F16A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2F339E5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7296AA8D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F595E0D8E4A2482B85D390A80F28CAA8"/>
              </w:placeholder>
              <w15:appearance w15:val="hidden"/>
            </w:sdtPr>
            <w:sdtContent>
              <w:p w14:paraId="373A4693" w14:textId="412FF353" w:rsidR="00D077E9" w:rsidRDefault="004F3A91" w:rsidP="00AB02A7">
                <w:pPr>
                  <w:rPr>
                    <w:noProof/>
                  </w:rPr>
                </w:pPr>
                <w:r>
                  <w:rPr>
                    <w:noProof/>
                  </w:rPr>
                  <w:t>CURSO 202</w:t>
                </w:r>
                <w:r w:rsidR="00952C53">
                  <w:rPr>
                    <w:noProof/>
                  </w:rPr>
                  <w:t>3</w:t>
                </w:r>
                <w:r>
                  <w:rPr>
                    <w:noProof/>
                  </w:rPr>
                  <w:t>-202</w:t>
                </w:r>
                <w:r w:rsidR="00952C53">
                  <w:rPr>
                    <w:noProof/>
                  </w:rPr>
                  <w:t>4</w:t>
                </w:r>
              </w:p>
            </w:sdtContent>
          </w:sdt>
          <w:p w14:paraId="51B251C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98C8157" wp14:editId="6E4AA74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223BC24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0F88AC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F19AD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4CDDEB4" w14:textId="362F281F" w:rsidR="00D077E9" w:rsidRDefault="0000000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FB89244EDB8447BB9DDA2F5A8C1A6A0E"/>
                </w:placeholder>
                <w15:appearance w15:val="hidden"/>
              </w:sdtPr>
              <w:sdtContent>
                <w:r w:rsidR="00E50500">
                  <w:rPr>
                    <w:noProof/>
                  </w:rPr>
                  <w:t>I.</w:t>
                </w:r>
                <w:r w:rsidR="00E50500">
                  <w:t xml:space="preserve">E.S. </w:t>
                </w:r>
                <w:r w:rsidR="00952C53">
                  <w:t>MARÍA MOLINER</w:t>
                </w:r>
              </w:sdtContent>
            </w:sdt>
          </w:p>
          <w:p w14:paraId="48E58CDC" w14:textId="007A0934" w:rsidR="00D077E9" w:rsidRDefault="00E50500" w:rsidP="00AB02A7">
            <w:pPr>
              <w:rPr>
                <w:noProof/>
              </w:rPr>
            </w:pPr>
            <w:r>
              <w:rPr>
                <w:noProof/>
              </w:rPr>
              <w:t>DESPLIEGUE DE APLICACI</w:t>
            </w:r>
            <w:r w:rsidR="004F3A91">
              <w:rPr>
                <w:noProof/>
              </w:rPr>
              <w:t>O</w:t>
            </w:r>
            <w:r>
              <w:rPr>
                <w:noProof/>
              </w:rPr>
              <w:t>N</w:t>
            </w:r>
            <w:r w:rsidR="004F3A91">
              <w:rPr>
                <w:noProof/>
              </w:rPr>
              <w:t>ES</w:t>
            </w:r>
            <w:r>
              <w:rPr>
                <w:noProof/>
              </w:rPr>
              <w:t xml:space="preserve"> - DAW </w:t>
            </w:r>
            <w:r w:rsidR="00710512">
              <w:rPr>
                <w:noProof/>
              </w:rPr>
              <w:t>1</w:t>
            </w:r>
          </w:p>
          <w:p w14:paraId="2959BC39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0CEF6FB2" w14:textId="4F4A96C6" w:rsidR="00D077E9" w:rsidRDefault="00AB02A7" w:rsidP="00E50500">
      <w:pPr>
        <w:spacing w:after="200"/>
        <w:rPr>
          <w:noProof/>
          <w:lang w:bidi="es-ES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5CE8971" wp14:editId="335859DB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CAC0D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</w:p>
    <w:p w14:paraId="7B871A2B" w14:textId="0903E793" w:rsidR="00E50500" w:rsidRDefault="00E50500">
      <w:pPr>
        <w:spacing w:after="200"/>
        <w:rPr>
          <w:noProof/>
        </w:rPr>
      </w:pPr>
      <w:r>
        <w:rPr>
          <w:noProof/>
        </w:rPr>
        <w:br w:type="page"/>
      </w:r>
    </w:p>
    <w:p w14:paraId="63C3DEA6" w14:textId="1AF836FB" w:rsidR="005E5D01" w:rsidRDefault="00E50500" w:rsidP="00E50500">
      <w:pPr>
        <w:spacing w:after="200"/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</w:pPr>
      <w:r w:rsidRPr="00EB55D8">
        <w:rPr>
          <w:rFonts w:ascii="Times New Roman" w:hAnsi="Times New Roman" w:cs="Times New Roman"/>
          <w:color w:val="auto"/>
          <w:szCs w:val="28"/>
          <w:shd w:val="clear" w:color="auto" w:fill="FFFFFF"/>
        </w:rPr>
        <w:lastRenderedPageBreak/>
        <w:t>Ejercicio 1</w:t>
      </w:r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- </w:t>
      </w:r>
      <w:r w:rsidRPr="00E5050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Crear un repositorio nuevo con el nombre </w:t>
      </w:r>
      <w:r w:rsidRPr="00E50500">
        <w:rPr>
          <w:rStyle w:val="CdigoHTML"/>
          <w:rFonts w:ascii="Times New Roman" w:eastAsiaTheme="minorEastAsia" w:hAnsi="Times New Roman" w:cs="Times New Roman"/>
          <w:color w:val="auto"/>
          <w:sz w:val="28"/>
          <w:szCs w:val="28"/>
          <w:shd w:val="clear" w:color="auto" w:fill="F8F8F8"/>
        </w:rPr>
        <w:t>libro</w:t>
      </w:r>
      <w:r w:rsidRPr="00E5050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 y </w:t>
      </w:r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muestra</w:t>
      </w:r>
      <w:r w:rsidRPr="00E5050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su contenido.</w:t>
      </w:r>
    </w:p>
    <w:p w14:paraId="4E7A1F81" w14:textId="7D98A376" w:rsidR="005E5D01" w:rsidRDefault="005E5D01" w:rsidP="00E50500">
      <w:pPr>
        <w:spacing w:after="200"/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</w:pPr>
      <w:r w:rsidRPr="005E5D01">
        <w:rPr>
          <w:rFonts w:ascii="Times New Roman" w:hAnsi="Times New Roman" w:cs="Times New Roman"/>
          <w:b w:val="0"/>
          <w:bCs/>
          <w:noProof/>
          <w:color w:val="auto"/>
          <w:szCs w:val="28"/>
          <w:shd w:val="clear" w:color="auto" w:fill="FFFFFF"/>
        </w:rPr>
        <w:drawing>
          <wp:inline distT="0" distB="0" distL="0" distR="0" wp14:anchorId="1B2FE275" wp14:editId="608586FE">
            <wp:extent cx="6371590" cy="1940119"/>
            <wp:effectExtent l="0" t="0" r="0" b="3175"/>
            <wp:docPr id="1261970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70506" name=""/>
                    <pic:cNvPicPr/>
                  </pic:nvPicPr>
                  <pic:blipFill rotWithShape="1">
                    <a:blip r:embed="rId7"/>
                    <a:srcRect b="10872"/>
                    <a:stretch/>
                  </pic:blipFill>
                  <pic:spPr bwMode="auto">
                    <a:xfrm>
                      <a:off x="0" y="0"/>
                      <a:ext cx="6371590" cy="194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5D01">
        <w:rPr>
          <w:rFonts w:ascii="Times New Roman" w:hAnsi="Times New Roman" w:cs="Times New Roman"/>
          <w:b w:val="0"/>
          <w:bCs/>
          <w:noProof/>
          <w:color w:val="auto"/>
          <w:szCs w:val="28"/>
          <w:shd w:val="clear" w:color="auto" w:fill="FFFFFF"/>
        </w:rPr>
        <w:drawing>
          <wp:inline distT="0" distB="0" distL="0" distR="0" wp14:anchorId="1589DA3D" wp14:editId="084BEE5E">
            <wp:extent cx="6361043" cy="892066"/>
            <wp:effectExtent l="0" t="0" r="1905" b="3810"/>
            <wp:docPr id="1539169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69844" name=""/>
                    <pic:cNvPicPr/>
                  </pic:nvPicPr>
                  <pic:blipFill rotWithShape="1">
                    <a:blip r:embed="rId8"/>
                    <a:srcRect r="1787"/>
                    <a:stretch/>
                  </pic:blipFill>
                  <pic:spPr bwMode="auto">
                    <a:xfrm>
                      <a:off x="0" y="0"/>
                      <a:ext cx="6399835" cy="89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1145A" w14:textId="7929ECB3" w:rsidR="00E50500" w:rsidRDefault="00E50500" w:rsidP="00E50500">
      <w:pPr>
        <w:spacing w:after="200"/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</w:pPr>
      <w:r w:rsidRPr="00EB55D8">
        <w:rPr>
          <w:rFonts w:ascii="Times New Roman" w:hAnsi="Times New Roman" w:cs="Times New Roman"/>
          <w:color w:val="auto"/>
          <w:szCs w:val="28"/>
          <w:shd w:val="clear" w:color="auto" w:fill="FFFFFF"/>
        </w:rPr>
        <w:t>Ejercicio 2</w:t>
      </w:r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- </w:t>
      </w:r>
      <w:r w:rsidR="00BF42D4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Crea</w:t>
      </w:r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un fichero </w:t>
      </w:r>
      <w:r w:rsidR="004F3A91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en </w:t>
      </w:r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HTML con tu nombre</w:t>
      </w:r>
      <w:r w:rsidR="00BF42D4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, </w:t>
      </w:r>
      <w:proofErr w:type="spellStart"/>
      <w:r w:rsidR="00BF42D4" w:rsidRPr="00BF42D4">
        <w:rPr>
          <w:rFonts w:ascii="Times New Roman" w:hAnsi="Times New Roman" w:cs="Times New Roman"/>
          <w:b w:val="0"/>
          <w:bCs/>
          <w:i/>
          <w:iCs/>
          <w:color w:val="auto"/>
          <w:szCs w:val="28"/>
          <w:shd w:val="clear" w:color="auto" w:fill="FFFFFF"/>
        </w:rPr>
        <w:t>ej</w:t>
      </w:r>
      <w:proofErr w:type="spellEnd"/>
      <w:r w:rsidR="00BF42D4" w:rsidRPr="00BF42D4">
        <w:rPr>
          <w:rFonts w:ascii="Times New Roman" w:hAnsi="Times New Roman" w:cs="Times New Roman"/>
          <w:b w:val="0"/>
          <w:bCs/>
          <w:i/>
          <w:iCs/>
          <w:color w:val="auto"/>
          <w:szCs w:val="28"/>
          <w:shd w:val="clear" w:color="auto" w:fill="FFFFFF"/>
        </w:rPr>
        <w:t>: carlos.html</w:t>
      </w:r>
      <w:r w:rsidR="00BF42D4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y muestra su estado</w:t>
      </w:r>
      <w:r w:rsidRPr="00E5050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.</w:t>
      </w:r>
    </w:p>
    <w:p w14:paraId="4B393C34" w14:textId="427B780A" w:rsidR="00EB55D8" w:rsidRDefault="005E5D01" w:rsidP="00E50500">
      <w:pPr>
        <w:spacing w:after="200"/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</w:pPr>
      <w:r w:rsidRPr="005E5D01">
        <w:rPr>
          <w:rFonts w:ascii="Times New Roman" w:hAnsi="Times New Roman" w:cs="Times New Roman"/>
          <w:b w:val="0"/>
          <w:bCs/>
          <w:noProof/>
          <w:color w:val="auto"/>
          <w:szCs w:val="28"/>
          <w:shd w:val="clear" w:color="auto" w:fill="FFFFFF"/>
        </w:rPr>
        <w:drawing>
          <wp:inline distT="0" distB="0" distL="0" distR="0" wp14:anchorId="15B8EE1A" wp14:editId="5ED345E0">
            <wp:extent cx="6371590" cy="2462530"/>
            <wp:effectExtent l="0" t="0" r="0" b="0"/>
            <wp:docPr id="2031103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03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7E84" w14:textId="6DC77B5E" w:rsidR="00BF42D4" w:rsidRDefault="00BF42D4" w:rsidP="00E50500">
      <w:pPr>
        <w:spacing w:after="200"/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</w:pPr>
      <w:r w:rsidRPr="00EB55D8">
        <w:rPr>
          <w:rFonts w:ascii="Times New Roman" w:hAnsi="Times New Roman" w:cs="Times New Roman"/>
          <w:color w:val="auto"/>
          <w:szCs w:val="28"/>
          <w:shd w:val="clear" w:color="auto" w:fill="FFFFFF"/>
        </w:rPr>
        <w:t>Ejercicio 3</w:t>
      </w:r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- Realiza un </w:t>
      </w:r>
      <w:proofErr w:type="spellStart"/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commit</w:t>
      </w:r>
      <w:proofErr w:type="spellEnd"/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de los cambios con el mensaje “Añadiendo el primer fichero”</w:t>
      </w:r>
    </w:p>
    <w:p w14:paraId="18D4C3A1" w14:textId="060B66FA" w:rsidR="00EB55D8" w:rsidRDefault="005E5D01" w:rsidP="00E50500">
      <w:pPr>
        <w:spacing w:after="200"/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</w:pPr>
      <w:r w:rsidRPr="005E5D01">
        <w:rPr>
          <w:rFonts w:ascii="Times New Roman" w:hAnsi="Times New Roman" w:cs="Times New Roman"/>
          <w:b w:val="0"/>
          <w:bCs/>
          <w:noProof/>
          <w:color w:val="auto"/>
          <w:szCs w:val="28"/>
          <w:shd w:val="clear" w:color="auto" w:fill="FFFFFF"/>
        </w:rPr>
        <w:drawing>
          <wp:inline distT="0" distB="0" distL="0" distR="0" wp14:anchorId="7E7A3B84" wp14:editId="698D6F80">
            <wp:extent cx="6371590" cy="1219200"/>
            <wp:effectExtent l="0" t="0" r="0" b="0"/>
            <wp:docPr id="518542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42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F760" w14:textId="77777777" w:rsidR="006A5297" w:rsidRDefault="006A5297" w:rsidP="00E50500">
      <w:pPr>
        <w:spacing w:after="200"/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</w:pPr>
    </w:p>
    <w:p w14:paraId="217FD3B3" w14:textId="16166288" w:rsidR="00BF42D4" w:rsidRDefault="00BF42D4" w:rsidP="00E50500">
      <w:pPr>
        <w:spacing w:after="200"/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</w:pPr>
      <w:r w:rsidRPr="00EB55D8">
        <w:rPr>
          <w:rFonts w:ascii="Times New Roman" w:hAnsi="Times New Roman" w:cs="Times New Roman"/>
          <w:color w:val="auto"/>
          <w:szCs w:val="28"/>
          <w:shd w:val="clear" w:color="auto" w:fill="FFFFFF"/>
        </w:rPr>
        <w:lastRenderedPageBreak/>
        <w:t xml:space="preserve">Ejercicio 4 </w:t>
      </w:r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– Modifica el fichero </w:t>
      </w:r>
      <w:proofErr w:type="spellStart"/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html</w:t>
      </w:r>
      <w:proofErr w:type="spellEnd"/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para que tenga el siguiente contenido:</w:t>
      </w:r>
    </w:p>
    <w:p w14:paraId="3E0B5AC7" w14:textId="4C50C1E5" w:rsidR="00BF42D4" w:rsidRDefault="00BF42D4" w:rsidP="00E50500">
      <w:pPr>
        <w:spacing w:after="200"/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5DC008C" wp14:editId="512B5345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3876040" cy="2754630"/>
            <wp:effectExtent l="0" t="0" r="0" b="7620"/>
            <wp:wrapTight wrapText="bothSides">
              <wp:wrapPolygon edited="0">
                <wp:start x="0" y="0"/>
                <wp:lineTo x="0" y="21510"/>
                <wp:lineTo x="21444" y="21510"/>
                <wp:lineTo x="21444" y="0"/>
                <wp:lineTo x="0" y="0"/>
              </wp:wrapPolygon>
            </wp:wrapTight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762C3" w14:textId="28AFC939" w:rsidR="00E50500" w:rsidRDefault="00E50500" w:rsidP="00E50500">
      <w:pPr>
        <w:spacing w:after="200"/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</w:pPr>
    </w:p>
    <w:p w14:paraId="4A4724F3" w14:textId="0626592F" w:rsidR="00E50500" w:rsidRDefault="00E50500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</w:p>
    <w:p w14:paraId="08380EC2" w14:textId="2DE42832" w:rsidR="00BF42D4" w:rsidRDefault="00BF42D4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</w:p>
    <w:p w14:paraId="24E6E088" w14:textId="48407721" w:rsidR="00BF42D4" w:rsidRDefault="00BF42D4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</w:p>
    <w:p w14:paraId="6C270FE4" w14:textId="3199950A" w:rsidR="00BF42D4" w:rsidRDefault="00BF42D4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</w:p>
    <w:p w14:paraId="6BF77A2B" w14:textId="1016C626" w:rsidR="00BF42D4" w:rsidRDefault="00BF42D4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</w:p>
    <w:p w14:paraId="54BC6377" w14:textId="5A40A6E4" w:rsidR="00BF42D4" w:rsidRDefault="00BF42D4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</w:p>
    <w:p w14:paraId="7D4F70C9" w14:textId="2B4F1935" w:rsidR="00BF42D4" w:rsidRDefault="00BF42D4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>
        <w:rPr>
          <w:rFonts w:ascii="Times New Roman" w:hAnsi="Times New Roman" w:cs="Times New Roman"/>
          <w:b w:val="0"/>
          <w:bCs/>
          <w:noProof/>
          <w:color w:val="auto"/>
          <w:szCs w:val="28"/>
        </w:rPr>
        <w:t>Muestra los cambios con respecto a la ultima versión del archivo y realiza un nuevo commit con el mensaje “Añado nuevos libros”.</w:t>
      </w:r>
    </w:p>
    <w:p w14:paraId="42FEF6C1" w14:textId="4E3A945C" w:rsidR="000221B5" w:rsidRDefault="000221B5" w:rsidP="000221B5">
      <w:pPr>
        <w:spacing w:after="200"/>
        <w:jc w:val="center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0221B5">
        <w:rPr>
          <w:rFonts w:ascii="Times New Roman" w:hAnsi="Times New Roman" w:cs="Times New Roman"/>
          <w:b w:val="0"/>
          <w:bCs/>
          <w:noProof/>
          <w:color w:val="auto"/>
          <w:szCs w:val="28"/>
        </w:rPr>
        <w:drawing>
          <wp:inline distT="0" distB="0" distL="0" distR="0" wp14:anchorId="6B18E918" wp14:editId="472D4453">
            <wp:extent cx="5965917" cy="3856383"/>
            <wp:effectExtent l="0" t="0" r="0" b="0"/>
            <wp:docPr id="1855420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20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5302" cy="388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1B5">
        <w:rPr>
          <w:rFonts w:ascii="Times New Roman" w:hAnsi="Times New Roman" w:cs="Times New Roman"/>
          <w:b w:val="0"/>
          <w:bCs/>
          <w:noProof/>
          <w:color w:val="auto"/>
          <w:szCs w:val="28"/>
        </w:rPr>
        <w:drawing>
          <wp:inline distT="0" distB="0" distL="0" distR="0" wp14:anchorId="63D7732B" wp14:editId="703159BE">
            <wp:extent cx="5987856" cy="1331961"/>
            <wp:effectExtent l="0" t="0" r="0" b="1905"/>
            <wp:docPr id="1724775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75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5197" cy="13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3E97" w14:textId="3F0DFDD0" w:rsidR="00BF42D4" w:rsidRDefault="00BF42D4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  <w:u w:val="single"/>
        </w:rPr>
      </w:pPr>
      <w:r w:rsidRPr="00EB55D8">
        <w:rPr>
          <w:rFonts w:ascii="Times New Roman" w:hAnsi="Times New Roman" w:cs="Times New Roman"/>
          <w:noProof/>
          <w:color w:val="auto"/>
          <w:szCs w:val="28"/>
        </w:rPr>
        <w:lastRenderedPageBreak/>
        <w:t xml:space="preserve">Ejercicio 5 </w:t>
      </w:r>
      <w:r>
        <w:rPr>
          <w:rFonts w:ascii="Times New Roman" w:hAnsi="Times New Roman" w:cs="Times New Roman"/>
          <w:b w:val="0"/>
          <w:bCs/>
          <w:noProof/>
          <w:color w:val="auto"/>
          <w:szCs w:val="28"/>
        </w:rPr>
        <w:t xml:space="preserve">– Crea la carpeta </w:t>
      </w:r>
      <w:r w:rsidR="00BC49AE">
        <w:rPr>
          <w:rFonts w:ascii="Times New Roman" w:hAnsi="Times New Roman" w:cs="Times New Roman"/>
          <w:b w:val="0"/>
          <w:bCs/>
          <w:noProof/>
          <w:color w:val="auto"/>
          <w:szCs w:val="28"/>
        </w:rPr>
        <w:t xml:space="preserve">“Autores” y crea dentro de ella un archivo .txt que se llame autores.txt con el texto del </w:t>
      </w:r>
      <w:r w:rsidR="00BC49AE" w:rsidRPr="00BC49AE">
        <w:rPr>
          <w:rFonts w:ascii="Times New Roman" w:hAnsi="Times New Roman" w:cs="Times New Roman"/>
          <w:b w:val="0"/>
          <w:bCs/>
          <w:noProof/>
          <w:color w:val="auto"/>
          <w:szCs w:val="28"/>
          <w:u w:val="single"/>
        </w:rPr>
        <w:t>nombre del creador de GIT</w:t>
      </w:r>
      <w:r w:rsidR="00BC49AE">
        <w:rPr>
          <w:rFonts w:ascii="Times New Roman" w:hAnsi="Times New Roman" w:cs="Times New Roman"/>
          <w:b w:val="0"/>
          <w:bCs/>
          <w:noProof/>
          <w:color w:val="auto"/>
          <w:szCs w:val="28"/>
          <w:u w:val="single"/>
        </w:rPr>
        <w:t xml:space="preserve">. </w:t>
      </w:r>
    </w:p>
    <w:p w14:paraId="16CEF8D2" w14:textId="2AE8349A" w:rsidR="00BC49AE" w:rsidRDefault="000221B5" w:rsidP="000221B5">
      <w:pPr>
        <w:spacing w:after="200"/>
        <w:jc w:val="center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0221B5">
        <w:rPr>
          <w:rFonts w:ascii="Times New Roman" w:hAnsi="Times New Roman" w:cs="Times New Roman"/>
          <w:b w:val="0"/>
          <w:bCs/>
          <w:noProof/>
          <w:color w:val="auto"/>
          <w:szCs w:val="28"/>
        </w:rPr>
        <w:drawing>
          <wp:inline distT="0" distB="0" distL="0" distR="0" wp14:anchorId="36D0B288" wp14:editId="6FC704BF">
            <wp:extent cx="5414838" cy="1194243"/>
            <wp:effectExtent l="0" t="0" r="0" b="6350"/>
            <wp:docPr id="1818568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8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184" cy="119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1B5">
        <w:rPr>
          <w:rFonts w:ascii="Times New Roman" w:hAnsi="Times New Roman" w:cs="Times New Roman"/>
          <w:b w:val="0"/>
          <w:bCs/>
          <w:noProof/>
          <w:color w:val="auto"/>
          <w:szCs w:val="28"/>
        </w:rPr>
        <w:drawing>
          <wp:inline distT="0" distB="0" distL="0" distR="0" wp14:anchorId="004CBCB9" wp14:editId="62F2ED45">
            <wp:extent cx="5422789" cy="1695905"/>
            <wp:effectExtent l="0" t="0" r="6985" b="0"/>
            <wp:docPr id="1381338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38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413" cy="16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458C" w14:textId="628E62AF" w:rsidR="00BC49AE" w:rsidRPr="00BC49AE" w:rsidRDefault="00BC49AE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EB55D8">
        <w:rPr>
          <w:rFonts w:ascii="Times New Roman" w:hAnsi="Times New Roman" w:cs="Times New Roman"/>
          <w:noProof/>
          <w:color w:val="auto"/>
          <w:szCs w:val="28"/>
        </w:rPr>
        <w:t>Ejercicio 6</w:t>
      </w:r>
      <w:r>
        <w:rPr>
          <w:rFonts w:ascii="Times New Roman" w:hAnsi="Times New Roman" w:cs="Times New Roman"/>
          <w:b w:val="0"/>
          <w:bCs/>
          <w:noProof/>
          <w:color w:val="auto"/>
          <w:szCs w:val="28"/>
        </w:rPr>
        <w:t>- Realiza un commit subiendo la carpeta con el mensaje “Añado carpeta autores” y muestra el historial del repositorio.</w:t>
      </w:r>
    </w:p>
    <w:p w14:paraId="3197ACD2" w14:textId="26270920" w:rsidR="000221B5" w:rsidRDefault="000221B5" w:rsidP="000221B5">
      <w:pPr>
        <w:spacing w:after="200"/>
        <w:jc w:val="center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0221B5">
        <w:rPr>
          <w:rFonts w:ascii="Times New Roman" w:hAnsi="Times New Roman" w:cs="Times New Roman"/>
          <w:b w:val="0"/>
          <w:bCs/>
          <w:noProof/>
          <w:color w:val="auto"/>
          <w:szCs w:val="28"/>
        </w:rPr>
        <w:drawing>
          <wp:inline distT="0" distB="0" distL="0" distR="0" wp14:anchorId="6D6B7F43" wp14:editId="6CEA90B4">
            <wp:extent cx="6080110" cy="2019632"/>
            <wp:effectExtent l="0" t="0" r="0" b="0"/>
            <wp:docPr id="598053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53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5480" cy="203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1B5">
        <w:rPr>
          <w:rFonts w:ascii="Times New Roman" w:hAnsi="Times New Roman" w:cs="Times New Roman"/>
          <w:b w:val="0"/>
          <w:bCs/>
          <w:noProof/>
          <w:color w:val="auto"/>
          <w:szCs w:val="28"/>
        </w:rPr>
        <w:drawing>
          <wp:inline distT="0" distB="0" distL="0" distR="0" wp14:anchorId="7B7688A2" wp14:editId="5C8A0E52">
            <wp:extent cx="5720703" cy="2671638"/>
            <wp:effectExtent l="0" t="0" r="0" b="0"/>
            <wp:docPr id="1534363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63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0229" cy="26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6C04" w14:textId="3561C258" w:rsidR="00BC49AE" w:rsidRDefault="00BC49AE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EB55D8">
        <w:rPr>
          <w:rFonts w:ascii="Times New Roman" w:hAnsi="Times New Roman" w:cs="Times New Roman"/>
          <w:noProof/>
          <w:color w:val="auto"/>
          <w:szCs w:val="28"/>
        </w:rPr>
        <w:lastRenderedPageBreak/>
        <w:t>Ejercicio 7</w:t>
      </w:r>
      <w:r>
        <w:rPr>
          <w:rFonts w:ascii="Times New Roman" w:hAnsi="Times New Roman" w:cs="Times New Roman"/>
          <w:b w:val="0"/>
          <w:bCs/>
          <w:noProof/>
          <w:color w:val="auto"/>
          <w:szCs w:val="28"/>
        </w:rPr>
        <w:t>- Elimina uno de los libros del fichero .html y guardalo. Comprueba el estado del respositorio. A continuación deshaz los cambios para volver a la versión anterior y vuelve a comprobar el estado del repositorio.</w:t>
      </w:r>
    </w:p>
    <w:p w14:paraId="7B9F5418" w14:textId="22E79D1B" w:rsidR="00A2722E" w:rsidRDefault="00A2722E" w:rsidP="00A2722E">
      <w:pPr>
        <w:spacing w:after="200"/>
        <w:jc w:val="center"/>
        <w:rPr>
          <w:rFonts w:ascii="Times New Roman" w:hAnsi="Times New Roman" w:cs="Times New Roman"/>
          <w:noProof/>
          <w:color w:val="auto"/>
          <w:szCs w:val="28"/>
        </w:rPr>
      </w:pPr>
      <w:r w:rsidRPr="00A2722E">
        <w:rPr>
          <w:rFonts w:ascii="Times New Roman" w:hAnsi="Times New Roman" w:cs="Times New Roman"/>
          <w:b w:val="0"/>
          <w:bCs/>
          <w:noProof/>
          <w:color w:val="auto"/>
          <w:szCs w:val="28"/>
        </w:rPr>
        <w:drawing>
          <wp:inline distT="0" distB="0" distL="0" distR="0" wp14:anchorId="58E51B33" wp14:editId="08A31122">
            <wp:extent cx="5542059" cy="323664"/>
            <wp:effectExtent l="0" t="0" r="1905" b="635"/>
            <wp:docPr id="410870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706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1231" cy="3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22E">
        <w:rPr>
          <w:rFonts w:ascii="Times New Roman" w:hAnsi="Times New Roman" w:cs="Times New Roman"/>
          <w:b w:val="0"/>
          <w:bCs/>
          <w:noProof/>
          <w:color w:val="auto"/>
          <w:szCs w:val="28"/>
        </w:rPr>
        <w:drawing>
          <wp:inline distT="0" distB="0" distL="0" distR="0" wp14:anchorId="44340304" wp14:editId="749D6117">
            <wp:extent cx="5565913" cy="2048527"/>
            <wp:effectExtent l="0" t="0" r="0" b="8890"/>
            <wp:docPr id="1209959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595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9373" cy="205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22E">
        <w:rPr>
          <w:rFonts w:ascii="Times New Roman" w:hAnsi="Times New Roman" w:cs="Times New Roman"/>
          <w:b w:val="0"/>
          <w:bCs/>
          <w:noProof/>
          <w:color w:val="auto"/>
          <w:szCs w:val="28"/>
        </w:rPr>
        <w:drawing>
          <wp:inline distT="0" distB="0" distL="0" distR="0" wp14:anchorId="12A5CD5E" wp14:editId="5075762A">
            <wp:extent cx="5581815" cy="1188792"/>
            <wp:effectExtent l="0" t="0" r="0" b="0"/>
            <wp:docPr id="1426490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90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9574" cy="11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22E">
        <w:rPr>
          <w:rFonts w:ascii="Times New Roman" w:hAnsi="Times New Roman" w:cs="Times New Roman"/>
          <w:noProof/>
          <w:color w:val="auto"/>
          <w:szCs w:val="28"/>
        </w:rPr>
        <w:drawing>
          <wp:inline distT="0" distB="0" distL="0" distR="0" wp14:anchorId="6302839E" wp14:editId="170EC822">
            <wp:extent cx="5605669" cy="953087"/>
            <wp:effectExtent l="0" t="0" r="0" b="0"/>
            <wp:docPr id="83784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49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695" cy="96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B08C" w14:textId="77777777" w:rsidR="00A2722E" w:rsidRDefault="00BC49AE" w:rsidP="004F3A91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EB55D8">
        <w:rPr>
          <w:rFonts w:ascii="Times New Roman" w:hAnsi="Times New Roman" w:cs="Times New Roman"/>
          <w:noProof/>
          <w:color w:val="auto"/>
          <w:szCs w:val="28"/>
        </w:rPr>
        <w:t>Ejercicio 8</w:t>
      </w:r>
      <w:r>
        <w:rPr>
          <w:rFonts w:ascii="Times New Roman" w:hAnsi="Times New Roman" w:cs="Times New Roman"/>
          <w:b w:val="0"/>
          <w:bCs/>
          <w:noProof/>
          <w:color w:val="auto"/>
          <w:szCs w:val="28"/>
        </w:rPr>
        <w:t xml:space="preserve">- Crea una nueva rama llamada “bibliografia+tu nombre” </w:t>
      </w:r>
      <w:r w:rsidRPr="00BC49AE">
        <w:rPr>
          <w:rFonts w:ascii="Times New Roman" w:hAnsi="Times New Roman" w:cs="Times New Roman"/>
          <w:b w:val="0"/>
          <w:bCs/>
          <w:i/>
          <w:iCs/>
          <w:noProof/>
          <w:color w:val="auto"/>
          <w:szCs w:val="28"/>
        </w:rPr>
        <w:t>Ej: bibliografiaCarlos</w:t>
      </w:r>
      <w:r>
        <w:rPr>
          <w:rFonts w:ascii="Times New Roman" w:hAnsi="Times New Roman" w:cs="Times New Roman"/>
          <w:b w:val="0"/>
          <w:bCs/>
          <w:i/>
          <w:iCs/>
          <w:noProof/>
          <w:color w:val="auto"/>
          <w:szCs w:val="28"/>
        </w:rPr>
        <w:t xml:space="preserve"> </w:t>
      </w:r>
      <w:r>
        <w:rPr>
          <w:rFonts w:ascii="Times New Roman" w:hAnsi="Times New Roman" w:cs="Times New Roman"/>
          <w:b w:val="0"/>
          <w:bCs/>
          <w:noProof/>
          <w:color w:val="auto"/>
          <w:szCs w:val="28"/>
        </w:rPr>
        <w:t>. Cambia a esta rama creada y crea el fichero bibliografia.txt y añade el titulo y autor de tu libro favorito.</w:t>
      </w:r>
      <w:r w:rsidR="00A2722E" w:rsidRPr="00A2722E">
        <w:rPr>
          <w:rFonts w:ascii="Times New Roman" w:hAnsi="Times New Roman" w:cs="Times New Roman"/>
          <w:b w:val="0"/>
          <w:bCs/>
          <w:noProof/>
          <w:color w:val="auto"/>
          <w:szCs w:val="28"/>
        </w:rPr>
        <w:t xml:space="preserve"> </w:t>
      </w:r>
    </w:p>
    <w:p w14:paraId="58D45AED" w14:textId="3B5BBC02" w:rsidR="00EB55D8" w:rsidRDefault="00A2722E" w:rsidP="00A2722E">
      <w:pPr>
        <w:spacing w:after="200"/>
        <w:jc w:val="center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A2722E">
        <w:rPr>
          <w:rFonts w:ascii="Times New Roman" w:hAnsi="Times New Roman" w:cs="Times New Roman"/>
          <w:b w:val="0"/>
          <w:bCs/>
          <w:noProof/>
          <w:color w:val="auto"/>
          <w:szCs w:val="28"/>
        </w:rPr>
        <w:drawing>
          <wp:inline distT="0" distB="0" distL="0" distR="0" wp14:anchorId="2C3ACC46" wp14:editId="71D742DE">
            <wp:extent cx="5904851" cy="1383527"/>
            <wp:effectExtent l="0" t="0" r="1270" b="7620"/>
            <wp:docPr id="267138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382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5911" cy="13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22E">
        <w:rPr>
          <w:rFonts w:ascii="Times New Roman" w:hAnsi="Times New Roman" w:cs="Times New Roman"/>
          <w:b w:val="0"/>
          <w:bCs/>
          <w:noProof/>
          <w:color w:val="auto"/>
          <w:szCs w:val="28"/>
        </w:rPr>
        <w:drawing>
          <wp:inline distT="0" distB="0" distL="0" distR="0" wp14:anchorId="1EAE7C17" wp14:editId="52BD4492">
            <wp:extent cx="5917316" cy="938254"/>
            <wp:effectExtent l="0" t="0" r="7620" b="0"/>
            <wp:docPr id="114236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65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9537" cy="94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3F2E" w14:textId="5864A5C9" w:rsidR="00BC49AE" w:rsidRDefault="00BC49AE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EB55D8">
        <w:rPr>
          <w:rFonts w:ascii="Times New Roman" w:hAnsi="Times New Roman" w:cs="Times New Roman"/>
          <w:noProof/>
          <w:color w:val="auto"/>
          <w:szCs w:val="28"/>
        </w:rPr>
        <w:lastRenderedPageBreak/>
        <w:t>Ejercicio 9:</w:t>
      </w:r>
      <w:r>
        <w:rPr>
          <w:rFonts w:ascii="Times New Roman" w:hAnsi="Times New Roman" w:cs="Times New Roman"/>
          <w:b w:val="0"/>
          <w:bCs/>
          <w:noProof/>
          <w:color w:val="auto"/>
          <w:szCs w:val="28"/>
        </w:rPr>
        <w:t xml:space="preserve"> Fusiona la rama bibliografia+tunombre con la rama master</w:t>
      </w:r>
      <w:r w:rsidR="004F3A91">
        <w:rPr>
          <w:rFonts w:ascii="Times New Roman" w:hAnsi="Times New Roman" w:cs="Times New Roman"/>
          <w:b w:val="0"/>
          <w:bCs/>
          <w:noProof/>
          <w:color w:val="auto"/>
          <w:szCs w:val="28"/>
        </w:rPr>
        <w:t>.</w:t>
      </w:r>
    </w:p>
    <w:p w14:paraId="152D8C22" w14:textId="733FC3DB" w:rsidR="004F3A91" w:rsidRDefault="00A2722E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A2722E">
        <w:rPr>
          <w:rFonts w:ascii="Times New Roman" w:hAnsi="Times New Roman" w:cs="Times New Roman"/>
          <w:b w:val="0"/>
          <w:bCs/>
          <w:noProof/>
          <w:color w:val="auto"/>
          <w:szCs w:val="28"/>
        </w:rPr>
        <w:drawing>
          <wp:inline distT="0" distB="0" distL="0" distR="0" wp14:anchorId="70499E6B" wp14:editId="101C2C13">
            <wp:extent cx="6371590" cy="3836035"/>
            <wp:effectExtent l="0" t="0" r="0" b="0"/>
            <wp:docPr id="1766782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82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4D20" w14:textId="52749AF1" w:rsidR="004F3A91" w:rsidRDefault="004F3A91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</w:p>
    <w:p w14:paraId="5E68F2FB" w14:textId="197C80C4" w:rsidR="004F3A91" w:rsidRDefault="004F3A91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EB55D8">
        <w:rPr>
          <w:rFonts w:ascii="Times New Roman" w:hAnsi="Times New Roman" w:cs="Times New Roman"/>
          <w:noProof/>
          <w:color w:val="auto"/>
          <w:szCs w:val="28"/>
        </w:rPr>
        <w:t xml:space="preserve">Ejercicio </w:t>
      </w:r>
      <w:r>
        <w:rPr>
          <w:rFonts w:ascii="Times New Roman" w:hAnsi="Times New Roman" w:cs="Times New Roman"/>
          <w:noProof/>
          <w:color w:val="auto"/>
          <w:szCs w:val="28"/>
        </w:rPr>
        <w:t>10</w:t>
      </w:r>
      <w:r w:rsidRPr="00EB55D8">
        <w:rPr>
          <w:rFonts w:ascii="Times New Roman" w:hAnsi="Times New Roman" w:cs="Times New Roman"/>
          <w:noProof/>
          <w:color w:val="auto"/>
          <w:szCs w:val="28"/>
        </w:rPr>
        <w:t>:</w:t>
      </w:r>
      <w:r>
        <w:rPr>
          <w:rFonts w:ascii="Times New Roman" w:hAnsi="Times New Roman" w:cs="Times New Roman"/>
          <w:b w:val="0"/>
          <w:bCs/>
          <w:noProof/>
          <w:color w:val="auto"/>
          <w:szCs w:val="28"/>
        </w:rPr>
        <w:t xml:space="preserve"> Elimina la rama bibliografia+tunombre e inserta el comando para comprobar que ramas tenemos actualmente.</w:t>
      </w:r>
    </w:p>
    <w:p w14:paraId="034C5820" w14:textId="5D1FC259" w:rsidR="00A2722E" w:rsidRPr="00BC49AE" w:rsidRDefault="00A2722E" w:rsidP="00E50500">
      <w:pPr>
        <w:spacing w:after="200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A2722E">
        <w:rPr>
          <w:rFonts w:ascii="Times New Roman" w:hAnsi="Times New Roman" w:cs="Times New Roman"/>
          <w:b w:val="0"/>
          <w:bCs/>
          <w:noProof/>
          <w:color w:val="auto"/>
          <w:szCs w:val="28"/>
        </w:rPr>
        <w:drawing>
          <wp:inline distT="0" distB="0" distL="0" distR="0" wp14:anchorId="266FB81C" wp14:editId="3B526B41">
            <wp:extent cx="6371590" cy="1129665"/>
            <wp:effectExtent l="0" t="0" r="0" b="0"/>
            <wp:docPr id="44128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80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22E" w:rsidRPr="00BC49AE" w:rsidSect="0078180A">
      <w:headerReference w:type="default" r:id="rId26"/>
      <w:footerReference w:type="default" r:id="rId2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81887E" w14:textId="77777777" w:rsidR="0078180A" w:rsidRDefault="0078180A">
      <w:r>
        <w:separator/>
      </w:r>
    </w:p>
    <w:p w14:paraId="695E1526" w14:textId="77777777" w:rsidR="0078180A" w:rsidRDefault="0078180A"/>
  </w:endnote>
  <w:endnote w:type="continuationSeparator" w:id="0">
    <w:p w14:paraId="11169740" w14:textId="77777777" w:rsidR="0078180A" w:rsidRDefault="0078180A">
      <w:r>
        <w:continuationSeparator/>
      </w:r>
    </w:p>
    <w:p w14:paraId="2AB51E89" w14:textId="77777777" w:rsidR="0078180A" w:rsidRDefault="007818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40033D79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575A337B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7608B0" w14:textId="77777777" w:rsidR="0078180A" w:rsidRDefault="0078180A">
      <w:r>
        <w:separator/>
      </w:r>
    </w:p>
    <w:p w14:paraId="573848D0" w14:textId="77777777" w:rsidR="0078180A" w:rsidRDefault="0078180A"/>
  </w:footnote>
  <w:footnote w:type="continuationSeparator" w:id="0">
    <w:p w14:paraId="459D7E28" w14:textId="77777777" w:rsidR="0078180A" w:rsidRDefault="0078180A">
      <w:r>
        <w:continuationSeparator/>
      </w:r>
    </w:p>
    <w:p w14:paraId="45FD9621" w14:textId="77777777" w:rsidR="0078180A" w:rsidRDefault="0078180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EB06E4B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B1AD029" w14:textId="03DBD840" w:rsidR="00D077E9" w:rsidRDefault="004F3A91">
          <w:pPr>
            <w:pStyle w:val="Encabezado"/>
            <w:rPr>
              <w:noProof/>
            </w:rPr>
          </w:pPr>
          <w:r>
            <w:rPr>
              <w:noProof/>
            </w:rPr>
            <w:t>Control de versiones – GIT            DAW</w:t>
          </w:r>
          <w:r w:rsidR="00710512">
            <w:rPr>
              <w:noProof/>
            </w:rPr>
            <w:t>1</w:t>
          </w:r>
          <w:r>
            <w:rPr>
              <w:noProof/>
            </w:rPr>
            <w:t xml:space="preserve">        I.E.S. </w:t>
          </w:r>
          <w:r w:rsidR="00952C53">
            <w:rPr>
              <w:noProof/>
            </w:rPr>
            <w:t>Maria Moliner</w:t>
          </w:r>
          <w:r>
            <w:rPr>
              <w:noProof/>
            </w:rPr>
            <w:t>. Curso 202</w:t>
          </w:r>
          <w:r w:rsidR="00952C53">
            <w:rPr>
              <w:noProof/>
            </w:rPr>
            <w:t>3</w:t>
          </w:r>
          <w:r>
            <w:rPr>
              <w:noProof/>
            </w:rPr>
            <w:t>-202</w:t>
          </w:r>
          <w:r w:rsidR="00952C53">
            <w:rPr>
              <w:noProof/>
            </w:rPr>
            <w:t>4</w:t>
          </w:r>
        </w:p>
      </w:tc>
    </w:tr>
  </w:tbl>
  <w:p w14:paraId="7183EBF7" w14:textId="77777777" w:rsidR="00D077E9" w:rsidRDefault="00D077E9" w:rsidP="00D077E9">
    <w:pPr>
      <w:pStyle w:val="Encabezado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500"/>
    <w:rsid w:val="000221B5"/>
    <w:rsid w:val="0002482E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B4F2D"/>
    <w:rsid w:val="002F51F5"/>
    <w:rsid w:val="00312137"/>
    <w:rsid w:val="00330359"/>
    <w:rsid w:val="0033762F"/>
    <w:rsid w:val="00360494"/>
    <w:rsid w:val="00366C7E"/>
    <w:rsid w:val="00381937"/>
    <w:rsid w:val="00384EA3"/>
    <w:rsid w:val="003A39A1"/>
    <w:rsid w:val="003C2191"/>
    <w:rsid w:val="003D3863"/>
    <w:rsid w:val="004110DE"/>
    <w:rsid w:val="0044085A"/>
    <w:rsid w:val="004B21A5"/>
    <w:rsid w:val="004E5FEE"/>
    <w:rsid w:val="004F3A91"/>
    <w:rsid w:val="005037F0"/>
    <w:rsid w:val="00516A86"/>
    <w:rsid w:val="005275F6"/>
    <w:rsid w:val="00572102"/>
    <w:rsid w:val="005E5D01"/>
    <w:rsid w:val="005F1BB0"/>
    <w:rsid w:val="00656C4D"/>
    <w:rsid w:val="006A5297"/>
    <w:rsid w:val="006E5716"/>
    <w:rsid w:val="00710512"/>
    <w:rsid w:val="007302B3"/>
    <w:rsid w:val="00730733"/>
    <w:rsid w:val="007309A6"/>
    <w:rsid w:val="00730E3A"/>
    <w:rsid w:val="00736AAF"/>
    <w:rsid w:val="00765B2A"/>
    <w:rsid w:val="0078180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52C53"/>
    <w:rsid w:val="00966B81"/>
    <w:rsid w:val="00977F79"/>
    <w:rsid w:val="00987053"/>
    <w:rsid w:val="009C7720"/>
    <w:rsid w:val="009D24C7"/>
    <w:rsid w:val="00A23AFA"/>
    <w:rsid w:val="00A2722E"/>
    <w:rsid w:val="00A31B3E"/>
    <w:rsid w:val="00A532F3"/>
    <w:rsid w:val="00A8489E"/>
    <w:rsid w:val="00AB02A7"/>
    <w:rsid w:val="00AC29F3"/>
    <w:rsid w:val="00AF1AA8"/>
    <w:rsid w:val="00B231E5"/>
    <w:rsid w:val="00B91A58"/>
    <w:rsid w:val="00BC49AE"/>
    <w:rsid w:val="00BF42D4"/>
    <w:rsid w:val="00C02B87"/>
    <w:rsid w:val="00C4086D"/>
    <w:rsid w:val="00CA1896"/>
    <w:rsid w:val="00CB5B28"/>
    <w:rsid w:val="00CC4FA9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E40CD"/>
    <w:rsid w:val="00DF027C"/>
    <w:rsid w:val="00E00A32"/>
    <w:rsid w:val="00E22ACD"/>
    <w:rsid w:val="00E50500"/>
    <w:rsid w:val="00E620B0"/>
    <w:rsid w:val="00E81B40"/>
    <w:rsid w:val="00EB55D8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FA2BB6"/>
  <w15:docId w15:val="{93CD6311-9BF0-4F58-AF0E-C6946B108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CdigoHTML">
    <w:name w:val="HTML Code"/>
    <w:basedOn w:val="Fuentedeprrafopredeter"/>
    <w:uiPriority w:val="99"/>
    <w:semiHidden/>
    <w:unhideWhenUsed/>
    <w:rsid w:val="00E505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41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vac\AppData\Local\Microsoft\Office\16.0\DTS\es-ES%7bE5316F14-004C-44F4-8EA2-66208B193287%7d\%7b504561E0-B50D-4743-83D7-683C849C75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595E0D8E4A2482B85D390A80F28CA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5A17DA-2D01-479D-AF24-7D6F59F5F00E}"/>
      </w:docPartPr>
      <w:docPartBody>
        <w:p w:rsidR="00FF3E58" w:rsidRDefault="00E504DA">
          <w:pPr>
            <w:pStyle w:val="F595E0D8E4A2482B85D390A80F28CAA8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24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FB89244EDB8447BB9DDA2F5A8C1A6A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6698E-98A1-47F3-826F-F4AEE34D2617}"/>
      </w:docPartPr>
      <w:docPartBody>
        <w:p w:rsidR="00FF3E58" w:rsidRDefault="00E504DA">
          <w:pPr>
            <w:pStyle w:val="FB89244EDB8447BB9DDA2F5A8C1A6A0E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4DA"/>
    <w:rsid w:val="005B47FA"/>
    <w:rsid w:val="00722876"/>
    <w:rsid w:val="009F7FD9"/>
    <w:rsid w:val="00CD74DD"/>
    <w:rsid w:val="00DF6854"/>
    <w:rsid w:val="00E504DA"/>
    <w:rsid w:val="00FF3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F595E0D8E4A2482B85D390A80F28CAA8">
    <w:name w:val="F595E0D8E4A2482B85D390A80F28CAA8"/>
  </w:style>
  <w:style w:type="paragraph" w:customStyle="1" w:styleId="FB89244EDB8447BB9DDA2F5A8C1A6A0E">
    <w:name w:val="FB89244EDB8447BB9DDA2F5A8C1A6A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{504561E0-B50D-4743-83D7-683C849C75C9}tf16392850_win32.dotx</Template>
  <TotalTime>1254</TotalTime>
  <Pages>6</Pages>
  <Words>230</Words>
  <Characters>1271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Fernandez Ayuso</dc:creator>
  <cp:keywords/>
  <cp:lastModifiedBy>Nocturno</cp:lastModifiedBy>
  <cp:revision>8</cp:revision>
  <cp:lastPrinted>2006-08-01T17:47:00Z</cp:lastPrinted>
  <dcterms:created xsi:type="dcterms:W3CDTF">2021-10-24T10:49:00Z</dcterms:created>
  <dcterms:modified xsi:type="dcterms:W3CDTF">2024-04-18T17:09:00Z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